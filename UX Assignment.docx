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27A2" w14:textId="77777777" w:rsidR="007C76E5" w:rsidRDefault="000B1E17" w:rsidP="00DE1274">
      <w:pPr>
        <w:rPr>
          <w:rFonts w:ascii="Calibri" w:hAnsi="Calibri" w:cs="Calibri"/>
          <w:sz w:val="32"/>
          <w:szCs w:val="32"/>
        </w:rPr>
      </w:pPr>
      <w:r w:rsidRPr="000B1E17"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B54CDF" wp14:editId="3252EC64">
                <wp:simplePos x="0" y="0"/>
                <wp:positionH relativeFrom="margin">
                  <wp:posOffset>1354899</wp:posOffset>
                </wp:positionH>
                <wp:positionV relativeFrom="margin">
                  <wp:posOffset>242318</wp:posOffset>
                </wp:positionV>
                <wp:extent cx="5188585" cy="47688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8585" cy="476885"/>
                        </a:xfrm>
                        <a:prstGeom prst="rect">
                          <a:avLst/>
                        </a:prstGeom>
                        <a:solidFill>
                          <a:srgbClr val="085F6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AFD6E" w14:textId="77777777" w:rsidR="000B1E17" w:rsidRPr="000B1E17" w:rsidRDefault="00D7420D" w:rsidP="000B1E17">
                            <w:pPr>
                              <w:rPr>
                                <w:color w:val="182524"/>
                              </w:rPr>
                            </w:pPr>
                            <w:r>
                              <w:rPr>
                                <w:rFonts w:ascii="Fira Sans Extra Condensed" w:hAnsi="Fira Sans Extra Condensed"/>
                                <w:color w:val="182524"/>
                              </w:rPr>
                              <w:t>Forging Data into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54C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7pt;margin-top:19.1pt;width:408.55pt;height:3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" fillcolor="#085f63" stroked="f">
                <v:textbox>
                  <w:txbxContent>
                    <w:p w14:paraId="287AFD6E" w14:textId="77777777" w:rsidR="000B1E17" w:rsidRPr="000B1E17" w:rsidRDefault="00D7420D" w:rsidP="000B1E17">
                      <w:pPr>
                        <w:rPr>
                          <w:color w:val="182524"/>
                        </w:rPr>
                      </w:pPr>
                      <w:r>
                        <w:rPr>
                          <w:rFonts w:ascii="Fira Sans Extra Condensed" w:hAnsi="Fira Sans Extra Condensed"/>
                          <w:color w:val="182524"/>
                        </w:rPr>
                        <w:t>Forging Data into Insight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C76E5">
        <w:rPr>
          <w:rFonts w:ascii="Calibri" w:hAnsi="Calibri" w:cs="Calibri"/>
          <w:noProof/>
          <w:sz w:val="32"/>
          <w:szCs w:val="32"/>
        </w:rPr>
        <mc:AlternateContent>
          <mc:Choice Requires="wpc">
            <w:drawing>
              <wp:anchor distT="0" distB="0" distL="114300" distR="114300" simplePos="0" relativeHeight="251657216" behindDoc="0" locked="0" layoutInCell="1" allowOverlap="1" wp14:anchorId="324388F4" wp14:editId="63E9BD33">
                <wp:simplePos x="0" y="0"/>
                <wp:positionH relativeFrom="margin">
                  <wp:posOffset>-617220</wp:posOffset>
                </wp:positionH>
                <wp:positionV relativeFrom="margin">
                  <wp:posOffset>-628015</wp:posOffset>
                </wp:positionV>
                <wp:extent cx="7171690" cy="1388110"/>
                <wp:effectExtent l="0" t="0" r="0" b="2540"/>
                <wp:wrapSquare wrapText="bothSides"/>
                <wp:docPr id="180162057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085F63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69124877" name="Picture 146912487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003" cy="138811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7E444" id="Canvas 1" o:spid="_x0000_s1026" editas="canvas" style="position:absolute;margin-left:-48.6pt;margin-top:-49.45pt;width:564.7pt;height:109.3pt;z-index:251657216;mso-position-horizontal-relative:margin;mso-position-vertical-relative:margin;mso-width-relative:margin;mso-height-relative:margin" coordsize="71716,13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716;height:13881;visibility:visible;mso-wrap-style:square" filled="t" fillcolor="#085f63">
                  <v:fill o:detectmouseclick="t"/>
                  <v:path o:connecttype="none"/>
                </v:shape>
                <v:shape id="Picture 1469124877" o:spid="_x0000_s1028" type="#_x0000_t75" style="position:absolute;width:19610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">
                  <v:imagedata r:id="rId12" o:title=""/>
                </v:shape>
                <w10:wrap type="square" anchorx="margin" anchory="margin"/>
              </v:group>
            </w:pict>
          </mc:Fallback>
        </mc:AlternateContent>
      </w:r>
    </w:p>
    <w:p w14:paraId="465CAB66" w14:textId="419CB95D" w:rsidR="00A563D9" w:rsidRPr="00A563D9" w:rsidRDefault="00A563D9" w:rsidP="00A563D9">
      <w:pPr>
        <w:rPr>
          <w:rFonts w:ascii="Fira Sans Extra Condensed Thin" w:hAnsi="Fira Sans Extra Condensed Thin" w:cs="Calibri"/>
          <w:b/>
          <w:bCs/>
          <w:sz w:val="56"/>
          <w:szCs w:val="56"/>
        </w:rPr>
      </w:pPr>
      <w:r w:rsidRPr="00A563D9">
        <w:rPr>
          <w:rFonts w:ascii="Fira Sans Extra Condensed Thin" w:hAnsi="Fira Sans Extra Condensed Thin" w:cs="Calibri"/>
          <w:b/>
          <w:bCs/>
          <w:sz w:val="56"/>
          <w:szCs w:val="56"/>
        </w:rPr>
        <w:t xml:space="preserve">Frontend </w:t>
      </w:r>
      <w:r>
        <w:rPr>
          <w:rFonts w:ascii="Fira Sans Extra Condensed Thin" w:hAnsi="Fira Sans Extra Condensed Thin" w:cs="Calibri"/>
          <w:b/>
          <w:bCs/>
          <w:sz w:val="56"/>
          <w:szCs w:val="56"/>
        </w:rPr>
        <w:t>&amp;</w:t>
      </w:r>
      <w:r w:rsidRPr="00A563D9">
        <w:rPr>
          <w:rFonts w:ascii="Fira Sans Extra Condensed Thin" w:hAnsi="Fira Sans Extra Condensed Thin" w:cs="Calibri"/>
          <w:b/>
          <w:bCs/>
          <w:sz w:val="56"/>
          <w:szCs w:val="56"/>
        </w:rPr>
        <w:t xml:space="preserve"> Backend Take-Home Assignment </w:t>
      </w:r>
    </w:p>
    <w:p w14:paraId="5C2D35A9" w14:textId="6C283501" w:rsidR="004F48DA" w:rsidRPr="004F48DA" w:rsidRDefault="004F48DA" w:rsidP="004F48DA">
      <w:pPr>
        <w:rPr>
          <w:rFonts w:ascii="Fira Sans Extra Condensed Thin" w:hAnsi="Fira Sans Extra Condensed Thin" w:cs="Calibri"/>
          <w:b/>
          <w:bCs/>
          <w:sz w:val="56"/>
          <w:szCs w:val="56"/>
        </w:rPr>
      </w:pPr>
    </w:p>
    <w:p w14:paraId="417CB95F" w14:textId="68E0468E" w:rsidR="007C76E5" w:rsidRPr="000B1E17" w:rsidRDefault="00A563D9" w:rsidP="00DE1274">
      <w:pPr>
        <w:rPr>
          <w:rFonts w:ascii="Fira Sans Extra Condensed Thin" w:hAnsi="Fira Sans Extra Condensed Thin" w:cs="Calibri"/>
          <w:b/>
          <w:bCs/>
          <w:sz w:val="56"/>
          <w:szCs w:val="56"/>
        </w:rPr>
      </w:pPr>
      <w:r>
        <w:rPr>
          <w:rFonts w:ascii="Fira Sans Extra Condensed Thin" w:hAnsi="Fira Sans Extra Condensed Thin" w:cs="Calibri"/>
          <w:b/>
          <w:bCs/>
          <w:sz w:val="56"/>
          <w:szCs w:val="56"/>
        </w:rPr>
        <w:br w:type="page"/>
      </w:r>
    </w:p>
    <w:sdt>
      <w:sdtPr>
        <w:rPr>
          <w:rFonts w:asciiTheme="minorHAnsi" w:hAnsiTheme="minorHAnsi" w:cstheme="minorBidi"/>
          <w:caps w:val="0"/>
          <w:color w:val="auto"/>
          <w:spacing w:val="0"/>
          <w:sz w:val="20"/>
          <w:szCs w:val="20"/>
        </w:rPr>
        <w:id w:val="1316053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ED0C85" w14:textId="77777777" w:rsidR="00F7650A" w:rsidRPr="00315B92" w:rsidRDefault="00F7650A" w:rsidP="00EB1142">
          <w:pPr>
            <w:pStyle w:val="TOCHeading"/>
            <w:tabs>
              <w:tab w:val="left" w:pos="720"/>
              <w:tab w:val="left" w:pos="1440"/>
              <w:tab w:val="left" w:pos="2160"/>
              <w:tab w:val="center" w:pos="4680"/>
            </w:tabs>
          </w:pPr>
          <w:r w:rsidRPr="00315B92">
            <w:t>C</w:t>
          </w:r>
          <w:r w:rsidR="009F008D">
            <w:t>ontents</w:t>
          </w:r>
          <w:r w:rsidR="007F5A73" w:rsidRPr="00315B92">
            <w:tab/>
          </w:r>
          <w:r w:rsidR="00EB1142">
            <w:tab/>
          </w:r>
        </w:p>
        <w:p w14:paraId="785BF074" w14:textId="788AAB9F" w:rsidR="00A563D9" w:rsidRDefault="00F7650A">
          <w:pPr>
            <w:pStyle w:val="TOC1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caps w:val="0"/>
              <w:noProof/>
              <w:kern w:val="2"/>
              <w:lang w:val="en-ZA" w:eastAsia="en-ZA"/>
              <w14:ligatures w14:val="standardContextual"/>
            </w:rPr>
          </w:pPr>
          <w:r w:rsidRPr="00315B92">
            <w:rPr>
              <w:rStyle w:val="Hyperlink"/>
            </w:rPr>
            <w:fldChar w:fldCharType="begin"/>
          </w:r>
          <w:r w:rsidRPr="006C360B">
            <w:rPr>
              <w:rStyle w:val="Hyperlink"/>
            </w:rPr>
            <w:instrText xml:space="preserve"> TOC \o "1-3" \h \z \u </w:instrText>
          </w:r>
          <w:r w:rsidRPr="00315B92">
            <w:rPr>
              <w:rStyle w:val="Hyperlink"/>
            </w:rPr>
            <w:fldChar w:fldCharType="separate"/>
          </w:r>
          <w:hyperlink w:anchor="_Toc214537126" w:history="1">
            <w:r w:rsidR="00A563D9" w:rsidRPr="00625892">
              <w:rPr>
                <w:rStyle w:val="Hyperlink"/>
                <w:noProof/>
                <w:lang w:val="en-ZA"/>
              </w:rPr>
              <w:t>1.</w:t>
            </w:r>
            <w:r w:rsidR="00A563D9">
              <w:rPr>
                <w:rFonts w:asciiTheme="minorHAnsi" w:hAnsiTheme="minorHAnsi"/>
                <w:b w:val="0"/>
                <w:bCs w:val="0"/>
                <w:caps w:val="0"/>
                <w:noProof/>
                <w:kern w:val="2"/>
                <w:lang w:val="en-ZA" w:eastAsia="en-ZA"/>
                <w14:ligatures w14:val="standardContextual"/>
              </w:rPr>
              <w:tab/>
            </w:r>
            <w:r w:rsidR="00A563D9" w:rsidRPr="00625892">
              <w:rPr>
                <w:rStyle w:val="Hyperlink"/>
                <w:noProof/>
                <w:lang w:val="en-ZA"/>
              </w:rPr>
              <w:t>Technologies Required:</w:t>
            </w:r>
            <w:r w:rsidR="00A563D9">
              <w:rPr>
                <w:noProof/>
                <w:webHidden/>
              </w:rPr>
              <w:tab/>
            </w:r>
            <w:r w:rsidR="00A563D9">
              <w:rPr>
                <w:noProof/>
                <w:webHidden/>
              </w:rPr>
              <w:fldChar w:fldCharType="begin"/>
            </w:r>
            <w:r w:rsidR="00A563D9">
              <w:rPr>
                <w:noProof/>
                <w:webHidden/>
              </w:rPr>
              <w:instrText xml:space="preserve"> PAGEREF _Toc214537126 \h </w:instrText>
            </w:r>
            <w:r w:rsidR="00A563D9">
              <w:rPr>
                <w:noProof/>
                <w:webHidden/>
              </w:rPr>
            </w:r>
            <w:r w:rsidR="00A563D9">
              <w:rPr>
                <w:noProof/>
                <w:webHidden/>
              </w:rPr>
              <w:fldChar w:fldCharType="separate"/>
            </w:r>
            <w:r w:rsidR="00A563D9">
              <w:rPr>
                <w:noProof/>
                <w:webHidden/>
              </w:rPr>
              <w:t>1</w:t>
            </w:r>
            <w:r w:rsidR="00A563D9">
              <w:rPr>
                <w:noProof/>
                <w:webHidden/>
              </w:rPr>
              <w:fldChar w:fldCharType="end"/>
            </w:r>
          </w:hyperlink>
        </w:p>
        <w:p w14:paraId="7A248CA5" w14:textId="05606962" w:rsidR="00A563D9" w:rsidRDefault="00A563D9">
          <w:pPr>
            <w:pStyle w:val="TOC1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caps w:val="0"/>
              <w:noProof/>
              <w:kern w:val="2"/>
              <w:lang w:val="en-ZA" w:eastAsia="en-ZA"/>
              <w14:ligatures w14:val="standardContextual"/>
            </w:rPr>
          </w:pPr>
          <w:hyperlink w:anchor="_Toc214537127" w:history="1">
            <w:r w:rsidRPr="00625892">
              <w:rPr>
                <w:rStyle w:val="Hyperlink"/>
                <w:noProof/>
                <w:lang w:val="en-ZA"/>
              </w:rPr>
              <w:t>2.</w:t>
            </w:r>
            <w:r>
              <w:rPr>
                <w:rFonts w:asciiTheme="minorHAnsi" w:hAnsiTheme="minorHAnsi"/>
                <w:b w:val="0"/>
                <w:bCs w:val="0"/>
                <w:caps w:val="0"/>
                <w:noProof/>
                <w:kern w:val="2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Your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958B" w14:textId="41C9BA7D" w:rsidR="00A563D9" w:rsidRDefault="00A563D9">
          <w:pPr>
            <w:pStyle w:val="TOC1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caps w:val="0"/>
              <w:noProof/>
              <w:kern w:val="2"/>
              <w:lang w:val="en-ZA" w:eastAsia="en-ZA"/>
              <w14:ligatures w14:val="standardContextual"/>
            </w:rPr>
          </w:pPr>
          <w:hyperlink w:anchor="_Toc214537128" w:history="1">
            <w:r w:rsidRPr="00625892">
              <w:rPr>
                <w:rStyle w:val="Hyperlink"/>
                <w:noProof/>
                <w:lang w:val="en-ZA"/>
              </w:rPr>
              <w:t>3.</w:t>
            </w:r>
            <w:r>
              <w:rPr>
                <w:rFonts w:asciiTheme="minorHAnsi" w:hAnsiTheme="minorHAnsi"/>
                <w:b w:val="0"/>
                <w:bCs w:val="0"/>
                <w:caps w:val="0"/>
                <w:noProof/>
                <w:kern w:val="2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DC39" w14:textId="02FAC190" w:rsidR="00A563D9" w:rsidRDefault="00A563D9">
          <w:pPr>
            <w:pStyle w:val="TOC2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4537129" w:history="1">
            <w:r w:rsidRPr="00625892">
              <w:rPr>
                <w:rStyle w:val="Hyperlink"/>
                <w:noProof/>
                <w:lang w:val="en-ZA"/>
              </w:rPr>
              <w:t>3.1.</w:t>
            </w:r>
            <w:r>
              <w:rPr>
                <w:rFonts w:asciiTheme="minorHAnsi" w:hAnsiTheme="minorHAnsi"/>
                <w:b w:val="0"/>
                <w:bCs w:val="0"/>
                <w:noProof/>
                <w:kern w:val="2"/>
                <w:sz w:val="24"/>
                <w:szCs w:val="24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51AB" w14:textId="02007CA6" w:rsidR="00A563D9" w:rsidRDefault="00A563D9">
          <w:pPr>
            <w:pStyle w:val="TOC2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4537130" w:history="1">
            <w:r w:rsidRPr="00625892">
              <w:rPr>
                <w:rStyle w:val="Hyperlink"/>
                <w:noProof/>
                <w:lang w:val="en-ZA"/>
              </w:rPr>
              <w:t>3.2.</w:t>
            </w:r>
            <w:r>
              <w:rPr>
                <w:rFonts w:asciiTheme="minorHAnsi" w:hAnsiTheme="minorHAnsi"/>
                <w:b w:val="0"/>
                <w:bCs w:val="0"/>
                <w:noProof/>
                <w:kern w:val="2"/>
                <w:sz w:val="24"/>
                <w:szCs w:val="24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FA97" w14:textId="7EB2E044" w:rsidR="00A563D9" w:rsidRDefault="00A563D9">
          <w:pPr>
            <w:pStyle w:val="TOC1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caps w:val="0"/>
              <w:noProof/>
              <w:kern w:val="2"/>
              <w:lang w:val="en-ZA" w:eastAsia="en-ZA"/>
              <w14:ligatures w14:val="standardContextual"/>
            </w:rPr>
          </w:pPr>
          <w:hyperlink w:anchor="_Toc214537131" w:history="1">
            <w:r w:rsidRPr="00625892">
              <w:rPr>
                <w:rStyle w:val="Hyperlink"/>
                <w:noProof/>
                <w:lang w:val="en-ZA"/>
              </w:rPr>
              <w:t>4.</w:t>
            </w:r>
            <w:r>
              <w:rPr>
                <w:rFonts w:asciiTheme="minorHAnsi" w:hAnsiTheme="minorHAnsi"/>
                <w:b w:val="0"/>
                <w:bCs w:val="0"/>
                <w:caps w:val="0"/>
                <w:noProof/>
                <w:kern w:val="2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5B3B" w14:textId="0C0CB75C" w:rsidR="00A563D9" w:rsidRDefault="00A563D9">
          <w:pPr>
            <w:pStyle w:val="TOC1"/>
            <w:tabs>
              <w:tab w:val="left" w:pos="600"/>
              <w:tab w:val="right" w:leader="underscore" w:pos="9350"/>
            </w:tabs>
            <w:rPr>
              <w:rFonts w:asciiTheme="minorHAnsi" w:hAnsiTheme="minorHAnsi"/>
              <w:b w:val="0"/>
              <w:bCs w:val="0"/>
              <w:caps w:val="0"/>
              <w:noProof/>
              <w:kern w:val="2"/>
              <w:lang w:val="en-ZA" w:eastAsia="en-ZA"/>
              <w14:ligatures w14:val="standardContextual"/>
            </w:rPr>
          </w:pPr>
          <w:hyperlink w:anchor="_Toc214537132" w:history="1">
            <w:r w:rsidRPr="00625892">
              <w:rPr>
                <w:rStyle w:val="Hyperlink"/>
                <w:noProof/>
                <w:lang w:val="en-ZA"/>
              </w:rPr>
              <w:t>5.</w:t>
            </w:r>
            <w:r>
              <w:rPr>
                <w:rFonts w:asciiTheme="minorHAnsi" w:hAnsiTheme="minorHAnsi"/>
                <w:b w:val="0"/>
                <w:bCs w:val="0"/>
                <w:caps w:val="0"/>
                <w:noProof/>
                <w:kern w:val="2"/>
                <w:lang w:val="en-ZA" w:eastAsia="en-ZA"/>
                <w14:ligatures w14:val="standardContextual"/>
              </w:rPr>
              <w:tab/>
            </w:r>
            <w:r w:rsidRPr="00625892">
              <w:rPr>
                <w:rStyle w:val="Hyperlink"/>
                <w:noProof/>
                <w:lang w:val="en-ZA"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499EE" w14:textId="3CE5C13F" w:rsidR="00F7650A" w:rsidRPr="00315B92" w:rsidRDefault="00F7650A">
          <w:pPr>
            <w:rPr>
              <w:rFonts w:ascii="Calibri" w:hAnsi="Calibri" w:cs="Calibri"/>
              <w:b/>
              <w:bCs/>
              <w:noProof/>
            </w:rPr>
          </w:pPr>
          <w:r w:rsidRPr="00315B92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D2212C8" w14:textId="77777777" w:rsidR="00C55D90" w:rsidRDefault="00C55D90">
      <w:pPr>
        <w:rPr>
          <w:rFonts w:ascii="Calibri" w:hAnsi="Calibri" w:cs="Calibri"/>
        </w:rPr>
      </w:pPr>
    </w:p>
    <w:p w14:paraId="2F375BE6" w14:textId="77777777" w:rsidR="00DA5023" w:rsidRDefault="00DA5023" w:rsidP="006C360B">
      <w:pPr>
        <w:rPr>
          <w:rFonts w:ascii="Calibri" w:hAnsi="Calibri" w:cs="Calibri"/>
          <w:sz w:val="28"/>
          <w:szCs w:val="28"/>
        </w:rPr>
      </w:pPr>
      <w:r w:rsidRPr="00FB3D18">
        <w:rPr>
          <w:rFonts w:ascii="Calibri" w:hAnsi="Calibri" w:cs="Calibri"/>
          <w:sz w:val="28"/>
          <w:szCs w:val="28"/>
        </w:rPr>
        <w:t>Keywords</w:t>
      </w:r>
      <w:r w:rsidR="00FB3D18" w:rsidRPr="00FB3D18">
        <w:rPr>
          <w:rFonts w:ascii="Calibri" w:hAnsi="Calibri" w:cs="Calibri"/>
          <w:sz w:val="28"/>
          <w:szCs w:val="28"/>
        </w:rPr>
        <w:t>:</w:t>
      </w:r>
    </w:p>
    <w:p w14:paraId="79CD46D7" w14:textId="77777777" w:rsidR="00FB3D18" w:rsidRDefault="00D7420D" w:rsidP="006C360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CFT – </w:t>
      </w:r>
      <w:proofErr w:type="spellStart"/>
      <w:r>
        <w:rPr>
          <w:rFonts w:ascii="Calibri" w:hAnsi="Calibri" w:cs="Calibri"/>
          <w:sz w:val="24"/>
          <w:szCs w:val="24"/>
        </w:rPr>
        <w:t>CrystalForge</w:t>
      </w:r>
      <w:proofErr w:type="spellEnd"/>
      <w:r>
        <w:rPr>
          <w:rFonts w:ascii="Calibri" w:hAnsi="Calibri" w:cs="Calibri"/>
          <w:sz w:val="24"/>
          <w:szCs w:val="24"/>
        </w:rPr>
        <w:t xml:space="preserve"> Technologies</w:t>
      </w:r>
    </w:p>
    <w:p w14:paraId="5323A076" w14:textId="77777777" w:rsidR="00DA5023" w:rsidRPr="00FB3D18" w:rsidRDefault="00DA5023">
      <w:pPr>
        <w:rPr>
          <w:rFonts w:ascii="Calibri" w:hAnsi="Calibri" w:cs="Calibri"/>
          <w:sz w:val="24"/>
          <w:szCs w:val="24"/>
        </w:rPr>
      </w:pPr>
    </w:p>
    <w:p w14:paraId="18CFC089" w14:textId="77777777" w:rsidR="00D03C0B" w:rsidRDefault="00D03C0B">
      <w:pPr>
        <w:rPr>
          <w:rFonts w:ascii="Calibri" w:hAnsi="Calibri" w:cs="Calibri"/>
        </w:rPr>
      </w:pPr>
    </w:p>
    <w:p w14:paraId="751A104C" w14:textId="77777777" w:rsidR="00D03C0B" w:rsidRDefault="00D03C0B">
      <w:pPr>
        <w:rPr>
          <w:rFonts w:ascii="Calibri" w:hAnsi="Calibri" w:cs="Calibri"/>
        </w:rPr>
        <w:sectPr w:rsidR="00D03C0B" w:rsidSect="003D20D9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6F95E80" w14:textId="4F2FEE60" w:rsidR="00A563D9" w:rsidRPr="00A563D9" w:rsidRDefault="00A563D9">
      <w:pPr>
        <w:pStyle w:val="Heading1-CFT"/>
        <w:numPr>
          <w:ilvl w:val="0"/>
          <w:numId w:val="7"/>
        </w:numPr>
        <w:rPr>
          <w:lang w:val="en-ZA"/>
        </w:rPr>
      </w:pPr>
      <w:bookmarkStart w:id="0" w:name="_Toc214537126"/>
      <w:r w:rsidRPr="00A563D9">
        <w:rPr>
          <w:lang w:val="en-ZA"/>
        </w:rPr>
        <w:lastRenderedPageBreak/>
        <w:t>Technologies Required:</w:t>
      </w:r>
      <w:bookmarkEnd w:id="0"/>
      <w:r w:rsidRPr="00A563D9">
        <w:rPr>
          <w:lang w:val="en-ZA"/>
        </w:rPr>
        <w:t> </w:t>
      </w:r>
    </w:p>
    <w:p w14:paraId="77AB0F04" w14:textId="77777777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Vue 3</w:t>
      </w:r>
      <w:r w:rsidRPr="00A563D9">
        <w:rPr>
          <w:lang w:val="en-ZA"/>
        </w:rPr>
        <w:t xml:space="preserve"> (Composition or Options API) </w:t>
      </w:r>
    </w:p>
    <w:p w14:paraId="786C0755" w14:textId="77777777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Vuetify</w:t>
      </w:r>
      <w:r w:rsidRPr="00A563D9">
        <w:rPr>
          <w:lang w:val="en-ZA"/>
        </w:rPr>
        <w:t> </w:t>
      </w:r>
    </w:p>
    <w:p w14:paraId="636243E2" w14:textId="77777777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Axios</w:t>
      </w:r>
      <w:r w:rsidRPr="00A563D9">
        <w:rPr>
          <w:lang w:val="en-ZA"/>
        </w:rPr>
        <w:t> </w:t>
      </w:r>
    </w:p>
    <w:p w14:paraId="4BD3269E" w14:textId="77777777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Express.js</w:t>
      </w:r>
      <w:r w:rsidRPr="00A563D9">
        <w:rPr>
          <w:lang w:val="en-ZA"/>
        </w:rPr>
        <w:t> </w:t>
      </w:r>
    </w:p>
    <w:p w14:paraId="7E7D5C5A" w14:textId="77777777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Node.js</w:t>
      </w:r>
      <w:r w:rsidRPr="00A563D9">
        <w:rPr>
          <w:lang w:val="en-ZA"/>
        </w:rPr>
        <w:t> </w:t>
      </w:r>
    </w:p>
    <w:p w14:paraId="63CECE74" w14:textId="21FF61F1" w:rsidR="00A563D9" w:rsidRPr="00A563D9" w:rsidRDefault="00A563D9">
      <w:pPr>
        <w:pStyle w:val="ListParagraph"/>
        <w:numPr>
          <w:ilvl w:val="0"/>
          <w:numId w:val="1"/>
        </w:numPr>
        <w:rPr>
          <w:lang w:val="en-ZA"/>
        </w:rPr>
      </w:pPr>
      <w:r w:rsidRPr="00A563D9">
        <w:rPr>
          <w:b/>
          <w:bCs/>
          <w:lang w:val="en-ZA"/>
        </w:rPr>
        <w:t>npm</w:t>
      </w:r>
      <w:r w:rsidRPr="00A563D9">
        <w:rPr>
          <w:lang w:val="en-ZA"/>
        </w:rPr>
        <w:t> </w:t>
      </w:r>
    </w:p>
    <w:p w14:paraId="0FD330EE" w14:textId="77777777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t>You are tasked with building a small, functional web application that solves a simple, real-world problem for a small team. Interpret needs, make and justify assumptions, and deliver a usable solution. </w:t>
      </w:r>
    </w:p>
    <w:p w14:paraId="3408C672" w14:textId="77777777" w:rsidR="00A563D9" w:rsidRDefault="00A563D9" w:rsidP="00A563D9">
      <w:pPr>
        <w:rPr>
          <w:lang w:val="en-ZA"/>
        </w:rPr>
      </w:pPr>
      <w:r w:rsidRPr="00A563D9">
        <w:rPr>
          <w:lang w:val="en-ZA"/>
        </w:rPr>
        <w:t xml:space="preserve">You can choose </w:t>
      </w:r>
      <w:r w:rsidRPr="00A563D9">
        <w:rPr>
          <w:b/>
          <w:bCs/>
          <w:lang w:val="en-ZA"/>
        </w:rPr>
        <w:t>how the app works</w:t>
      </w:r>
      <w:r w:rsidRPr="00A563D9">
        <w:rPr>
          <w:lang w:val="en-ZA"/>
        </w:rPr>
        <w:t xml:space="preserve">, </w:t>
      </w:r>
      <w:proofErr w:type="gramStart"/>
      <w:r w:rsidRPr="00A563D9">
        <w:rPr>
          <w:lang w:val="en-ZA"/>
        </w:rPr>
        <w:t>as long as</w:t>
      </w:r>
      <w:proofErr w:type="gramEnd"/>
      <w:r w:rsidRPr="00A563D9">
        <w:rPr>
          <w:lang w:val="en-ZA"/>
        </w:rPr>
        <w:t xml:space="preserve"> it demonstrates clear, logical thinking, practical UX, and a functioning backend. </w:t>
      </w:r>
    </w:p>
    <w:p w14:paraId="6ED5399A" w14:textId="77777777" w:rsidR="00A563D9" w:rsidRPr="00A563D9" w:rsidRDefault="00A563D9" w:rsidP="00A563D9">
      <w:pPr>
        <w:rPr>
          <w:lang w:val="en-ZA"/>
        </w:rPr>
      </w:pPr>
    </w:p>
    <w:p w14:paraId="7357113E" w14:textId="56FFECE8" w:rsidR="00A563D9" w:rsidRPr="00A563D9" w:rsidRDefault="00A563D9">
      <w:pPr>
        <w:pStyle w:val="Heading1-CFT"/>
        <w:numPr>
          <w:ilvl w:val="0"/>
          <w:numId w:val="7"/>
        </w:numPr>
        <w:rPr>
          <w:lang w:val="en-ZA"/>
        </w:rPr>
      </w:pPr>
      <w:bookmarkStart w:id="1" w:name="_Toc214537127"/>
      <w:r w:rsidRPr="00A563D9">
        <w:rPr>
          <w:lang w:val="en-ZA"/>
        </w:rPr>
        <w:t>Your Goal</w:t>
      </w:r>
      <w:bookmarkEnd w:id="1"/>
      <w:r w:rsidRPr="00A563D9">
        <w:rPr>
          <w:lang w:val="en-ZA"/>
        </w:rPr>
        <w:t> </w:t>
      </w:r>
    </w:p>
    <w:p w14:paraId="6E3D6D02" w14:textId="77777777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t xml:space="preserve">Build a small application that allows users to </w:t>
      </w:r>
      <w:r w:rsidRPr="00A563D9">
        <w:rPr>
          <w:b/>
          <w:bCs/>
          <w:lang w:val="en-ZA"/>
        </w:rPr>
        <w:t xml:space="preserve">manage </w:t>
      </w:r>
      <w:r w:rsidRPr="00A563D9">
        <w:rPr>
          <w:lang w:val="en-ZA"/>
        </w:rPr>
        <w:t>the meeting rooms in a company’s premises. Users of the application should be able to create (and delete) new meeting rooms and manage the bookings of meetings and gatherings in these meeting rooms. </w:t>
      </w:r>
    </w:p>
    <w:p w14:paraId="5A5CFFAC" w14:textId="7F649B76" w:rsidR="00A563D9" w:rsidRDefault="00A563D9" w:rsidP="00A563D9">
      <w:pPr>
        <w:rPr>
          <w:lang w:val="en-ZA"/>
        </w:rPr>
      </w:pPr>
      <w:r w:rsidRPr="00A563D9">
        <w:rPr>
          <w:lang w:val="en-ZA"/>
        </w:rPr>
        <w:t>You can decide on the data fields, the API structure and the UI. </w:t>
      </w:r>
    </w:p>
    <w:p w14:paraId="73BB945F" w14:textId="77777777" w:rsidR="00A563D9" w:rsidRPr="00A563D9" w:rsidRDefault="00A563D9" w:rsidP="00A563D9">
      <w:pPr>
        <w:rPr>
          <w:lang w:val="en-ZA"/>
        </w:rPr>
      </w:pPr>
    </w:p>
    <w:p w14:paraId="3CC954C8" w14:textId="6AE76E2F" w:rsidR="00A563D9" w:rsidRPr="00A563D9" w:rsidRDefault="00A563D9">
      <w:pPr>
        <w:pStyle w:val="Heading1-CFT"/>
        <w:numPr>
          <w:ilvl w:val="0"/>
          <w:numId w:val="7"/>
        </w:numPr>
        <w:rPr>
          <w:lang w:val="en-ZA"/>
        </w:rPr>
      </w:pPr>
      <w:bookmarkStart w:id="2" w:name="_Toc214537128"/>
      <w:r w:rsidRPr="00A563D9">
        <w:rPr>
          <w:lang w:val="en-ZA"/>
        </w:rPr>
        <w:t>Requirements</w:t>
      </w:r>
      <w:bookmarkEnd w:id="2"/>
      <w:r w:rsidRPr="00A563D9">
        <w:rPr>
          <w:lang w:val="en-ZA"/>
        </w:rPr>
        <w:t> </w:t>
      </w:r>
    </w:p>
    <w:p w14:paraId="12C65AB2" w14:textId="77777777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t>Your app must support basic CRUD operations: </w:t>
      </w:r>
    </w:p>
    <w:p w14:paraId="5E921091" w14:textId="77777777" w:rsidR="00A563D9" w:rsidRPr="00A563D9" w:rsidRDefault="00A563D9">
      <w:pPr>
        <w:pStyle w:val="ListParagraph"/>
        <w:numPr>
          <w:ilvl w:val="0"/>
          <w:numId w:val="6"/>
        </w:numPr>
        <w:rPr>
          <w:lang w:val="en-ZA"/>
        </w:rPr>
      </w:pPr>
      <w:r w:rsidRPr="00A563D9">
        <w:rPr>
          <w:b/>
          <w:bCs/>
          <w:lang w:val="en-ZA"/>
        </w:rPr>
        <w:t>List</w:t>
      </w:r>
      <w:r w:rsidRPr="00A563D9">
        <w:rPr>
          <w:lang w:val="en-ZA"/>
        </w:rPr>
        <w:t xml:space="preserve"> items </w:t>
      </w:r>
    </w:p>
    <w:p w14:paraId="24926378" w14:textId="77777777" w:rsidR="00A563D9" w:rsidRPr="00A563D9" w:rsidRDefault="00A563D9">
      <w:pPr>
        <w:pStyle w:val="ListParagraph"/>
        <w:numPr>
          <w:ilvl w:val="0"/>
          <w:numId w:val="6"/>
        </w:numPr>
        <w:rPr>
          <w:lang w:val="en-ZA"/>
        </w:rPr>
      </w:pPr>
      <w:r w:rsidRPr="00A563D9">
        <w:rPr>
          <w:b/>
          <w:bCs/>
          <w:lang w:val="en-ZA"/>
        </w:rPr>
        <w:t>View</w:t>
      </w:r>
      <w:r w:rsidRPr="00A563D9">
        <w:rPr>
          <w:lang w:val="en-ZA"/>
        </w:rPr>
        <w:t xml:space="preserve"> item details </w:t>
      </w:r>
    </w:p>
    <w:p w14:paraId="1EFEAF70" w14:textId="77777777" w:rsidR="00A563D9" w:rsidRPr="00A563D9" w:rsidRDefault="00A563D9">
      <w:pPr>
        <w:pStyle w:val="ListParagraph"/>
        <w:numPr>
          <w:ilvl w:val="0"/>
          <w:numId w:val="6"/>
        </w:numPr>
        <w:rPr>
          <w:lang w:val="en-ZA"/>
        </w:rPr>
      </w:pPr>
      <w:r w:rsidRPr="00A563D9">
        <w:rPr>
          <w:b/>
          <w:bCs/>
          <w:lang w:val="en-ZA"/>
        </w:rPr>
        <w:t>Create</w:t>
      </w:r>
      <w:r w:rsidRPr="00A563D9">
        <w:rPr>
          <w:lang w:val="en-ZA"/>
        </w:rPr>
        <w:t xml:space="preserve"> items </w:t>
      </w:r>
    </w:p>
    <w:p w14:paraId="2B9D220C" w14:textId="77777777" w:rsidR="00A563D9" w:rsidRPr="00A563D9" w:rsidRDefault="00A563D9">
      <w:pPr>
        <w:pStyle w:val="ListParagraph"/>
        <w:numPr>
          <w:ilvl w:val="0"/>
          <w:numId w:val="6"/>
        </w:numPr>
        <w:rPr>
          <w:lang w:val="en-ZA"/>
        </w:rPr>
      </w:pPr>
      <w:r w:rsidRPr="00A563D9">
        <w:rPr>
          <w:b/>
          <w:bCs/>
          <w:lang w:val="en-ZA"/>
        </w:rPr>
        <w:t>Edit</w:t>
      </w:r>
      <w:r w:rsidRPr="00A563D9">
        <w:rPr>
          <w:lang w:val="en-ZA"/>
        </w:rPr>
        <w:t xml:space="preserve"> items </w:t>
      </w:r>
    </w:p>
    <w:p w14:paraId="462FEF57" w14:textId="77777777" w:rsidR="00A563D9" w:rsidRPr="00A563D9" w:rsidRDefault="00A563D9">
      <w:pPr>
        <w:pStyle w:val="ListParagraph"/>
        <w:numPr>
          <w:ilvl w:val="0"/>
          <w:numId w:val="6"/>
        </w:numPr>
        <w:rPr>
          <w:lang w:val="en-ZA"/>
        </w:rPr>
      </w:pPr>
      <w:r w:rsidRPr="00A563D9">
        <w:rPr>
          <w:b/>
          <w:bCs/>
          <w:lang w:val="en-ZA"/>
        </w:rPr>
        <w:t>Delete</w:t>
      </w:r>
      <w:r w:rsidRPr="00A563D9">
        <w:rPr>
          <w:lang w:val="en-ZA"/>
        </w:rPr>
        <w:t xml:space="preserve"> items </w:t>
      </w:r>
    </w:p>
    <w:p w14:paraId="7E0CEFBD" w14:textId="42242D0E" w:rsidR="00A563D9" w:rsidRDefault="00A563D9" w:rsidP="00A563D9">
      <w:pPr>
        <w:rPr>
          <w:lang w:val="en-ZA"/>
        </w:rPr>
      </w:pPr>
      <w:r w:rsidRPr="00A563D9">
        <w:rPr>
          <w:lang w:val="en-ZA"/>
        </w:rPr>
        <w:t>The exact item structure is up to you. </w:t>
      </w:r>
    </w:p>
    <w:p w14:paraId="5FCB6204" w14:textId="77777777" w:rsidR="00A563D9" w:rsidRDefault="00A563D9" w:rsidP="00A563D9">
      <w:pPr>
        <w:rPr>
          <w:lang w:val="en-ZA"/>
        </w:rPr>
      </w:pPr>
    </w:p>
    <w:p w14:paraId="6C755818" w14:textId="77777777" w:rsidR="00A563D9" w:rsidRDefault="00A563D9" w:rsidP="00A563D9">
      <w:pPr>
        <w:rPr>
          <w:lang w:val="en-ZA"/>
        </w:rPr>
      </w:pPr>
    </w:p>
    <w:p w14:paraId="53C87A32" w14:textId="7EF46EDB" w:rsidR="00A563D9" w:rsidRDefault="008E6972" w:rsidP="00A563D9">
      <w:pPr>
        <w:rPr>
          <w:lang w:val="en-ZA"/>
        </w:rPr>
      </w:pPr>
      <w:r>
        <w:rPr>
          <w:lang w:val="en-ZA"/>
        </w:rPr>
        <w:t xml:space="preserve"> 15: 15 </w:t>
      </w:r>
      <w:proofErr w:type="spellStart"/>
      <w:r w:rsidR="000B797D" w:rsidRPr="000B797D">
        <w:t>npm</w:t>
      </w:r>
      <w:proofErr w:type="spellEnd"/>
      <w:r w:rsidR="000B797D" w:rsidRPr="000B797D">
        <w:t xml:space="preserve"> install</w:t>
      </w:r>
    </w:p>
    <w:p w14:paraId="46A47DEA" w14:textId="77777777" w:rsidR="00A563D9" w:rsidRDefault="00A563D9" w:rsidP="00A563D9">
      <w:pPr>
        <w:rPr>
          <w:lang w:val="en-ZA"/>
        </w:rPr>
      </w:pPr>
    </w:p>
    <w:p w14:paraId="43F6EF89" w14:textId="77777777" w:rsidR="00A563D9" w:rsidRPr="00A563D9" w:rsidRDefault="00A563D9" w:rsidP="00A563D9">
      <w:pPr>
        <w:rPr>
          <w:lang w:val="en-ZA"/>
        </w:rPr>
      </w:pPr>
    </w:p>
    <w:p w14:paraId="1AD44A85" w14:textId="77777777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lastRenderedPageBreak/>
        <w:t>Your solution should include: </w:t>
      </w:r>
    </w:p>
    <w:p w14:paraId="5D3B96F9" w14:textId="48A564DC" w:rsidR="00A563D9" w:rsidRPr="00A563D9" w:rsidRDefault="00A563D9">
      <w:pPr>
        <w:pStyle w:val="Heading2-CFT"/>
        <w:numPr>
          <w:ilvl w:val="1"/>
          <w:numId w:val="7"/>
        </w:numPr>
        <w:rPr>
          <w:lang w:val="en-ZA"/>
        </w:rPr>
      </w:pPr>
      <w:bookmarkStart w:id="3" w:name="_Toc214537129"/>
      <w:r w:rsidRPr="00A563D9">
        <w:rPr>
          <w:lang w:val="en-ZA"/>
        </w:rPr>
        <w:t>Frontend</w:t>
      </w:r>
      <w:bookmarkEnd w:id="3"/>
      <w:r w:rsidRPr="00A563D9">
        <w:rPr>
          <w:lang w:val="en-ZA"/>
        </w:rPr>
        <w:t> </w:t>
      </w:r>
    </w:p>
    <w:p w14:paraId="521BB34F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 xml:space="preserve">Built with </w:t>
      </w:r>
      <w:r w:rsidRPr="00A563D9">
        <w:rPr>
          <w:b/>
          <w:bCs/>
          <w:lang w:val="en-ZA"/>
        </w:rPr>
        <w:t>Vue 3</w:t>
      </w:r>
      <w:r w:rsidRPr="00A563D9">
        <w:rPr>
          <w:lang w:val="en-ZA"/>
        </w:rPr>
        <w:t xml:space="preserve"> and </w:t>
      </w:r>
      <w:r w:rsidRPr="00A563D9">
        <w:rPr>
          <w:b/>
          <w:bCs/>
          <w:lang w:val="en-ZA"/>
        </w:rPr>
        <w:t>Vuetify</w:t>
      </w:r>
      <w:r w:rsidRPr="00A563D9">
        <w:rPr>
          <w:lang w:val="en-ZA"/>
        </w:rPr>
        <w:t>. </w:t>
      </w:r>
    </w:p>
    <w:p w14:paraId="0BBACA46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 xml:space="preserve">Uses </w:t>
      </w:r>
      <w:r w:rsidRPr="00A563D9">
        <w:rPr>
          <w:b/>
          <w:bCs/>
          <w:lang w:val="en-ZA"/>
        </w:rPr>
        <w:t>Axios</w:t>
      </w:r>
      <w:r w:rsidRPr="00A563D9">
        <w:rPr>
          <w:lang w:val="en-ZA"/>
        </w:rPr>
        <w:t xml:space="preserve"> to communicate with the backend. </w:t>
      </w:r>
    </w:p>
    <w:p w14:paraId="17EE9A7A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>Responsive layout. </w:t>
      </w:r>
    </w:p>
    <w:p w14:paraId="37A8F2E4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>Practical UI/UX choices. </w:t>
      </w:r>
    </w:p>
    <w:p w14:paraId="677AF3FC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>Validations for required fields. </w:t>
      </w:r>
    </w:p>
    <w:p w14:paraId="72EEFE9C" w14:textId="77777777" w:rsidR="00A563D9" w:rsidRPr="00A563D9" w:rsidRDefault="00A563D9">
      <w:pPr>
        <w:pStyle w:val="ListParagraph"/>
        <w:numPr>
          <w:ilvl w:val="0"/>
          <w:numId w:val="2"/>
        </w:numPr>
        <w:rPr>
          <w:lang w:val="en-ZA"/>
        </w:rPr>
      </w:pPr>
      <w:r w:rsidRPr="00A563D9">
        <w:rPr>
          <w:lang w:val="en-ZA"/>
        </w:rPr>
        <w:t>Loading and error states handled cleanly. </w:t>
      </w:r>
    </w:p>
    <w:p w14:paraId="55AA8E5F" w14:textId="04095B5F" w:rsidR="00A563D9" w:rsidRPr="00A563D9" w:rsidRDefault="00A563D9">
      <w:pPr>
        <w:pStyle w:val="Heading2-CFT"/>
        <w:numPr>
          <w:ilvl w:val="1"/>
          <w:numId w:val="7"/>
        </w:numPr>
        <w:rPr>
          <w:lang w:val="en-ZA"/>
        </w:rPr>
      </w:pPr>
      <w:bookmarkStart w:id="4" w:name="_Toc214537130"/>
      <w:r w:rsidRPr="00A563D9">
        <w:rPr>
          <w:lang w:val="en-ZA"/>
        </w:rPr>
        <w:t>Backend</w:t>
      </w:r>
      <w:bookmarkEnd w:id="4"/>
      <w:r w:rsidRPr="00A563D9">
        <w:rPr>
          <w:lang w:val="en-ZA"/>
        </w:rPr>
        <w:t> </w:t>
      </w:r>
    </w:p>
    <w:p w14:paraId="0B24BB57" w14:textId="77777777" w:rsidR="00A563D9" w:rsidRPr="00A563D9" w:rsidRDefault="00A563D9">
      <w:pPr>
        <w:pStyle w:val="ListParagraph"/>
        <w:numPr>
          <w:ilvl w:val="0"/>
          <w:numId w:val="3"/>
        </w:numPr>
        <w:rPr>
          <w:lang w:val="en-ZA"/>
        </w:rPr>
      </w:pPr>
      <w:r w:rsidRPr="00A563D9">
        <w:rPr>
          <w:lang w:val="en-ZA"/>
        </w:rPr>
        <w:t xml:space="preserve">Built with </w:t>
      </w:r>
      <w:r w:rsidRPr="00A563D9">
        <w:rPr>
          <w:b/>
          <w:bCs/>
          <w:lang w:val="en-ZA"/>
        </w:rPr>
        <w:t>Express.js</w:t>
      </w:r>
      <w:r w:rsidRPr="00A563D9">
        <w:rPr>
          <w:lang w:val="en-ZA"/>
        </w:rPr>
        <w:t>. </w:t>
      </w:r>
    </w:p>
    <w:p w14:paraId="1B33B081" w14:textId="77777777" w:rsidR="00A563D9" w:rsidRPr="00A563D9" w:rsidRDefault="00A563D9">
      <w:pPr>
        <w:pStyle w:val="ListParagraph"/>
        <w:numPr>
          <w:ilvl w:val="0"/>
          <w:numId w:val="3"/>
        </w:numPr>
        <w:rPr>
          <w:lang w:val="en-ZA"/>
        </w:rPr>
      </w:pPr>
      <w:r w:rsidRPr="00A563D9">
        <w:rPr>
          <w:lang w:val="en-ZA"/>
        </w:rPr>
        <w:t>Implements a small JSON API used by the frontend. </w:t>
      </w:r>
    </w:p>
    <w:p w14:paraId="29070BAC" w14:textId="77777777" w:rsidR="00A563D9" w:rsidRPr="00A563D9" w:rsidRDefault="00A563D9">
      <w:pPr>
        <w:pStyle w:val="ListParagraph"/>
        <w:numPr>
          <w:ilvl w:val="0"/>
          <w:numId w:val="3"/>
        </w:numPr>
        <w:rPr>
          <w:lang w:val="en-ZA"/>
        </w:rPr>
      </w:pPr>
      <w:r w:rsidRPr="00A563D9">
        <w:rPr>
          <w:lang w:val="en-ZA"/>
        </w:rPr>
        <w:t xml:space="preserve">Uses </w:t>
      </w:r>
      <w:r w:rsidRPr="00A563D9">
        <w:rPr>
          <w:b/>
          <w:bCs/>
          <w:lang w:val="en-ZA"/>
        </w:rPr>
        <w:t>in-memory data</w:t>
      </w:r>
      <w:r w:rsidRPr="00A563D9">
        <w:rPr>
          <w:lang w:val="en-ZA"/>
        </w:rPr>
        <w:t xml:space="preserve"> (no database required). </w:t>
      </w:r>
    </w:p>
    <w:p w14:paraId="0E5791EA" w14:textId="77777777" w:rsidR="00A563D9" w:rsidRPr="00A563D9" w:rsidRDefault="00A563D9">
      <w:pPr>
        <w:pStyle w:val="ListParagraph"/>
        <w:numPr>
          <w:ilvl w:val="0"/>
          <w:numId w:val="3"/>
        </w:numPr>
        <w:rPr>
          <w:lang w:val="en-ZA"/>
        </w:rPr>
      </w:pPr>
      <w:r w:rsidRPr="00A563D9">
        <w:rPr>
          <w:lang w:val="en-ZA"/>
        </w:rPr>
        <w:t>Includes validation and proper HTTP status codes. </w:t>
      </w:r>
    </w:p>
    <w:p w14:paraId="79691BEC" w14:textId="483DF85E" w:rsidR="00A563D9" w:rsidRPr="00A563D9" w:rsidRDefault="00A563D9" w:rsidP="00A563D9">
      <w:pPr>
        <w:rPr>
          <w:rFonts w:ascii="Calibri" w:hAnsi="Calibri" w:cs="Calibri"/>
          <w:caps/>
          <w:color w:val="182524"/>
          <w:spacing w:val="15"/>
          <w:sz w:val="36"/>
          <w:szCs w:val="22"/>
          <w:lang w:val="en-ZA"/>
        </w:rPr>
      </w:pPr>
      <w:r w:rsidRPr="00A563D9">
        <w:rPr>
          <w:rFonts w:ascii="Calibri" w:hAnsi="Calibri" w:cs="Calibri"/>
          <w:caps/>
          <w:color w:val="182524"/>
          <w:spacing w:val="15"/>
          <w:sz w:val="36"/>
          <w:szCs w:val="22"/>
          <w:lang w:val="en-ZA"/>
        </w:rPr>
        <w:t> </w:t>
      </w:r>
    </w:p>
    <w:p w14:paraId="50612F69" w14:textId="56A3CCA9" w:rsidR="00A563D9" w:rsidRPr="00A563D9" w:rsidRDefault="00A563D9">
      <w:pPr>
        <w:pStyle w:val="Heading1-CFT"/>
        <w:numPr>
          <w:ilvl w:val="0"/>
          <w:numId w:val="7"/>
        </w:numPr>
        <w:rPr>
          <w:lang w:val="en-ZA"/>
        </w:rPr>
      </w:pPr>
      <w:bookmarkStart w:id="5" w:name="_Toc214537131"/>
      <w:r w:rsidRPr="00A563D9">
        <w:rPr>
          <w:lang w:val="en-ZA"/>
        </w:rPr>
        <w:t>Deliverables</w:t>
      </w:r>
      <w:bookmarkEnd w:id="5"/>
      <w:r w:rsidRPr="00A563D9">
        <w:rPr>
          <w:lang w:val="en-ZA"/>
        </w:rPr>
        <w:t> </w:t>
      </w:r>
    </w:p>
    <w:p w14:paraId="3B64A098" w14:textId="77777777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t>Your submission should include: </w:t>
      </w:r>
    </w:p>
    <w:p w14:paraId="1E71ABB5" w14:textId="77777777" w:rsidR="00A563D9" w:rsidRPr="00A563D9" w:rsidRDefault="00A563D9">
      <w:pPr>
        <w:pStyle w:val="ListParagraph"/>
        <w:numPr>
          <w:ilvl w:val="0"/>
          <w:numId w:val="4"/>
        </w:numPr>
        <w:rPr>
          <w:lang w:val="en-ZA"/>
        </w:rPr>
      </w:pPr>
      <w:r w:rsidRPr="00A563D9">
        <w:rPr>
          <w:b/>
          <w:bCs/>
          <w:lang w:val="en-ZA"/>
        </w:rPr>
        <w:t>Two folders</w:t>
      </w:r>
      <w:r w:rsidRPr="00A563D9">
        <w:rPr>
          <w:lang w:val="en-ZA"/>
        </w:rPr>
        <w:t>: </w:t>
      </w:r>
    </w:p>
    <w:p w14:paraId="09D4F2FC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/</w:t>
      </w:r>
      <w:proofErr w:type="gramStart"/>
      <w:r w:rsidRPr="00A563D9">
        <w:rPr>
          <w:lang w:val="en-ZA"/>
        </w:rPr>
        <w:t>frontend</w:t>
      </w:r>
      <w:proofErr w:type="gramEnd"/>
      <w:r w:rsidRPr="00A563D9">
        <w:rPr>
          <w:lang w:val="en-ZA"/>
        </w:rPr>
        <w:t xml:space="preserve"> (Vue app) </w:t>
      </w:r>
    </w:p>
    <w:p w14:paraId="497A51D0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/</w:t>
      </w:r>
      <w:proofErr w:type="gramStart"/>
      <w:r w:rsidRPr="00A563D9">
        <w:rPr>
          <w:lang w:val="en-ZA"/>
        </w:rPr>
        <w:t>backend</w:t>
      </w:r>
      <w:proofErr w:type="gramEnd"/>
      <w:r w:rsidRPr="00A563D9">
        <w:rPr>
          <w:lang w:val="en-ZA"/>
        </w:rPr>
        <w:t xml:space="preserve"> (Express app) </w:t>
      </w:r>
    </w:p>
    <w:p w14:paraId="74A16F1A" w14:textId="77777777" w:rsidR="00A563D9" w:rsidRPr="00A563D9" w:rsidRDefault="00A563D9">
      <w:pPr>
        <w:pStyle w:val="ListParagraph"/>
        <w:numPr>
          <w:ilvl w:val="0"/>
          <w:numId w:val="4"/>
        </w:numPr>
        <w:rPr>
          <w:lang w:val="en-ZA"/>
        </w:rPr>
      </w:pPr>
      <w:r w:rsidRPr="00A563D9">
        <w:rPr>
          <w:b/>
          <w:bCs/>
          <w:lang w:val="en-ZA"/>
        </w:rPr>
        <w:t>README.md</w:t>
      </w:r>
      <w:r w:rsidRPr="00A563D9">
        <w:rPr>
          <w:lang w:val="en-ZA"/>
        </w:rPr>
        <w:t xml:space="preserve"> at the root containing: </w:t>
      </w:r>
    </w:p>
    <w:p w14:paraId="703030C7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How to run both apps </w:t>
      </w:r>
    </w:p>
    <w:p w14:paraId="03CC37B6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Any setup instructions </w:t>
      </w:r>
    </w:p>
    <w:p w14:paraId="4C81E682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The total time spent </w:t>
      </w:r>
    </w:p>
    <w:p w14:paraId="2E74D535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High-level explanation of your solution </w:t>
      </w:r>
    </w:p>
    <w:p w14:paraId="53240CC6" w14:textId="77777777" w:rsidR="00A563D9" w:rsidRPr="00A563D9" w:rsidRDefault="00A563D9">
      <w:pPr>
        <w:pStyle w:val="ListParagraph"/>
        <w:numPr>
          <w:ilvl w:val="0"/>
          <w:numId w:val="4"/>
        </w:numPr>
        <w:rPr>
          <w:lang w:val="en-ZA"/>
        </w:rPr>
      </w:pPr>
      <w:r w:rsidRPr="00A563D9">
        <w:rPr>
          <w:b/>
          <w:bCs/>
          <w:lang w:val="en-ZA"/>
        </w:rPr>
        <w:t>NOTES.md</w:t>
      </w:r>
      <w:r w:rsidRPr="00A563D9">
        <w:rPr>
          <w:lang w:val="en-ZA"/>
        </w:rPr>
        <w:t xml:space="preserve"> describing: </w:t>
      </w:r>
    </w:p>
    <w:p w14:paraId="290ADC73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Assumptions you made </w:t>
      </w:r>
    </w:p>
    <w:p w14:paraId="20B7FD6C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Tradeoffs </w:t>
      </w:r>
    </w:p>
    <w:p w14:paraId="4D81E350" w14:textId="77777777" w:rsidR="00A563D9" w:rsidRPr="00A563D9" w:rsidRDefault="00A563D9">
      <w:pPr>
        <w:pStyle w:val="ListParagraph"/>
        <w:numPr>
          <w:ilvl w:val="1"/>
          <w:numId w:val="4"/>
        </w:numPr>
        <w:rPr>
          <w:lang w:val="en-ZA"/>
        </w:rPr>
      </w:pPr>
      <w:r w:rsidRPr="00A563D9">
        <w:rPr>
          <w:lang w:val="en-ZA"/>
        </w:rPr>
        <w:t>What you would improve with more time </w:t>
      </w:r>
    </w:p>
    <w:p w14:paraId="3F912855" w14:textId="69383CBC" w:rsidR="00A563D9" w:rsidRPr="00A563D9" w:rsidRDefault="00A563D9" w:rsidP="00A563D9">
      <w:pPr>
        <w:rPr>
          <w:lang w:val="en-ZA"/>
        </w:rPr>
      </w:pPr>
      <w:r w:rsidRPr="00A563D9">
        <w:rPr>
          <w:lang w:val="en-ZA"/>
        </w:rPr>
        <w:t>Your project must run locally. </w:t>
      </w:r>
    </w:p>
    <w:p w14:paraId="3EC51607" w14:textId="5DE7A07B" w:rsidR="00A563D9" w:rsidRPr="00A563D9" w:rsidRDefault="00A563D9">
      <w:pPr>
        <w:pStyle w:val="Heading1-CFT"/>
        <w:numPr>
          <w:ilvl w:val="0"/>
          <w:numId w:val="7"/>
        </w:numPr>
        <w:rPr>
          <w:lang w:val="en-ZA"/>
        </w:rPr>
      </w:pPr>
      <w:bookmarkStart w:id="6" w:name="_Toc214537132"/>
      <w:r w:rsidRPr="00A563D9">
        <w:rPr>
          <w:lang w:val="en-ZA"/>
        </w:rPr>
        <w:t>Submission</w:t>
      </w:r>
      <w:bookmarkEnd w:id="6"/>
      <w:r w:rsidRPr="00A563D9">
        <w:rPr>
          <w:lang w:val="en-ZA"/>
        </w:rPr>
        <w:t> </w:t>
      </w:r>
    </w:p>
    <w:p w14:paraId="29EAD985" w14:textId="77777777" w:rsidR="00A563D9" w:rsidRPr="00A563D9" w:rsidRDefault="00A563D9">
      <w:pPr>
        <w:pStyle w:val="ListParagraph"/>
        <w:numPr>
          <w:ilvl w:val="0"/>
          <w:numId w:val="5"/>
        </w:numPr>
        <w:rPr>
          <w:lang w:val="en-ZA"/>
        </w:rPr>
      </w:pPr>
      <w:r w:rsidRPr="00A563D9">
        <w:rPr>
          <w:lang w:val="en-ZA"/>
        </w:rPr>
        <w:t xml:space="preserve">Provide a link to a </w:t>
      </w:r>
      <w:r w:rsidRPr="00A563D9">
        <w:rPr>
          <w:b/>
          <w:bCs/>
          <w:lang w:val="en-ZA"/>
        </w:rPr>
        <w:t>GitHub repository</w:t>
      </w:r>
      <w:r w:rsidRPr="00A563D9">
        <w:rPr>
          <w:lang w:val="en-ZA"/>
        </w:rPr>
        <w:t xml:space="preserve"> or a zipped folder. </w:t>
      </w:r>
    </w:p>
    <w:p w14:paraId="31A78807" w14:textId="77777777" w:rsidR="00A563D9" w:rsidRPr="00A563D9" w:rsidRDefault="00A563D9">
      <w:pPr>
        <w:pStyle w:val="ListParagraph"/>
        <w:numPr>
          <w:ilvl w:val="0"/>
          <w:numId w:val="5"/>
        </w:numPr>
        <w:rPr>
          <w:lang w:val="en-ZA"/>
        </w:rPr>
      </w:pPr>
      <w:r w:rsidRPr="00A563D9">
        <w:rPr>
          <w:lang w:val="en-ZA"/>
        </w:rPr>
        <w:t xml:space="preserve">Ensure your README includes the </w:t>
      </w:r>
      <w:r w:rsidRPr="00A563D9">
        <w:rPr>
          <w:b/>
          <w:bCs/>
          <w:lang w:val="en-ZA"/>
        </w:rPr>
        <w:t>time spent</w:t>
      </w:r>
      <w:r w:rsidRPr="00A563D9">
        <w:rPr>
          <w:lang w:val="en-ZA"/>
        </w:rPr>
        <w:t>. </w:t>
      </w:r>
    </w:p>
    <w:p w14:paraId="13A2842C" w14:textId="77777777" w:rsidR="007E4ABA" w:rsidRDefault="007E4ABA" w:rsidP="007E4ABA"/>
    <w:sectPr w:rsidR="007E4ABA" w:rsidSect="003D20D9"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8CE0" w14:textId="77777777" w:rsidR="007953CD" w:rsidRDefault="007953CD" w:rsidP="00333FCD">
      <w:pPr>
        <w:spacing w:after="0" w:line="240" w:lineRule="auto"/>
      </w:pPr>
      <w:r>
        <w:separator/>
      </w:r>
    </w:p>
  </w:endnote>
  <w:endnote w:type="continuationSeparator" w:id="0">
    <w:p w14:paraId="614F53D1" w14:textId="77777777" w:rsidR="007953CD" w:rsidRDefault="007953CD" w:rsidP="00333FCD">
      <w:pPr>
        <w:spacing w:after="0" w:line="240" w:lineRule="auto"/>
      </w:pPr>
      <w:r>
        <w:continuationSeparator/>
      </w:r>
    </w:p>
  </w:endnote>
  <w:endnote w:type="continuationNotice" w:id="1">
    <w:p w14:paraId="6D8E7637" w14:textId="77777777" w:rsidR="007953CD" w:rsidRDefault="007953C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uphan">
    <w:altName w:val="Cambria"/>
    <w:charset w:val="00"/>
    <w:family w:val="auto"/>
    <w:pitch w:val="variable"/>
    <w:sig w:usb0="A10000FF" w:usb1="5000A07B" w:usb2="00000000" w:usb3="00000000" w:csb0="00010193" w:csb1="00000000"/>
  </w:font>
  <w:font w:name="Fira Sans Extra Condensed">
    <w:charset w:val="00"/>
    <w:family w:val="swiss"/>
    <w:pitch w:val="variable"/>
    <w:sig w:usb0="600002FF" w:usb1="00000001" w:usb2="00000000" w:usb3="00000000" w:csb0="0000019F" w:csb1="00000000"/>
  </w:font>
  <w:font w:name="Fira Sans Extra Condensed Thin"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95D9" w14:textId="502CE619" w:rsidR="00EB1142" w:rsidRDefault="00A563D9" w:rsidP="004E2ED5">
    <w:pPr>
      <w:pStyle w:val="Footer"/>
      <w:tabs>
        <w:tab w:val="clear" w:pos="4680"/>
        <w:tab w:val="clear" w:pos="9360"/>
        <w:tab w:val="left" w:pos="1093"/>
      </w:tabs>
    </w:pPr>
    <w:r>
      <w:t>Candidate Assignment</w:t>
    </w:r>
    <w:r w:rsidR="00EB1142">
      <w:ptab w:relativeTo="margin" w:alignment="center" w:leader="none"/>
    </w:r>
    <w:proofErr w:type="spellStart"/>
    <w:r>
      <w:t>Crystalforge</w:t>
    </w:r>
    <w:proofErr w:type="spellEnd"/>
    <w:r>
      <w:t xml:space="preserve"> Technologies - Confidential</w:t>
    </w:r>
    <w:r w:rsidR="00EB1142">
      <w:ptab w:relativeTo="margin" w:alignment="right" w:leader="none"/>
    </w:r>
    <w:r w:rsidRPr="00A563D9">
      <w:fldChar w:fldCharType="begin"/>
    </w:r>
    <w:r w:rsidRPr="00A563D9">
      <w:instrText>PAGE   \* MERGEFORMAT</w:instrText>
    </w:r>
    <w:r w:rsidRPr="00A563D9">
      <w:fldChar w:fldCharType="separate"/>
    </w:r>
    <w:r w:rsidRPr="00A563D9">
      <w:rPr>
        <w:lang w:val="en-GB"/>
      </w:rPr>
      <w:t>1</w:t>
    </w:r>
    <w:r w:rsidRPr="00A563D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E573" w14:textId="7871EDD9" w:rsidR="00C71BE6" w:rsidRPr="00A563D9" w:rsidRDefault="00A563D9" w:rsidP="00A563D9">
    <w:pPr>
      <w:pStyle w:val="Footer"/>
      <w:tabs>
        <w:tab w:val="clear" w:pos="4680"/>
        <w:tab w:val="clear" w:pos="9360"/>
        <w:tab w:val="left" w:pos="1093"/>
      </w:tabs>
    </w:pPr>
    <w:r>
      <w:rPr>
        <w:color w:val="182524"/>
      </w:rPr>
      <w:t>Candidate</w:t>
    </w:r>
    <w:r>
      <w:t xml:space="preserve"> Assignment</w:t>
    </w:r>
    <w:r>
      <w:ptab w:relativeTo="margin" w:alignment="center" w:leader="none"/>
    </w:r>
    <w:proofErr w:type="spellStart"/>
    <w:r>
      <w:t>Crystalforge</w:t>
    </w:r>
    <w:proofErr w:type="spellEnd"/>
    <w:r>
      <w:t xml:space="preserve"> Technologies - Confidential</w:t>
    </w:r>
    <w:r>
      <w:ptab w:relativeTo="margin" w:alignment="right" w:leader="none"/>
    </w:r>
    <w:r w:rsidRPr="00A563D9">
      <w:fldChar w:fldCharType="begin"/>
    </w:r>
    <w:r w:rsidRPr="00A563D9">
      <w:instrText>PAGE   \* MERGEFORMAT</w:instrText>
    </w:r>
    <w:r w:rsidRPr="00A563D9">
      <w:fldChar w:fldCharType="separate"/>
    </w:r>
    <w:r>
      <w:t>2</w:t>
    </w:r>
    <w:r w:rsidRPr="00A563D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8FCB" w14:textId="77777777" w:rsidR="007953CD" w:rsidRDefault="007953CD" w:rsidP="00333FCD">
      <w:pPr>
        <w:spacing w:after="0" w:line="240" w:lineRule="auto"/>
      </w:pPr>
      <w:r>
        <w:separator/>
      </w:r>
    </w:p>
  </w:footnote>
  <w:footnote w:type="continuationSeparator" w:id="0">
    <w:p w14:paraId="253EC95B" w14:textId="77777777" w:rsidR="007953CD" w:rsidRDefault="007953CD" w:rsidP="00333FCD">
      <w:pPr>
        <w:spacing w:after="0" w:line="240" w:lineRule="auto"/>
      </w:pPr>
      <w:r>
        <w:continuationSeparator/>
      </w:r>
    </w:p>
  </w:footnote>
  <w:footnote w:type="continuationNotice" w:id="1">
    <w:p w14:paraId="6ECAEA0C" w14:textId="77777777" w:rsidR="007953CD" w:rsidRDefault="007953C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4C66" w14:textId="2BC19489" w:rsidR="00C55D90" w:rsidRPr="00A563D9" w:rsidRDefault="00C55D90" w:rsidP="00A56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CAC"/>
    <w:multiLevelType w:val="hybridMultilevel"/>
    <w:tmpl w:val="10E685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560B2"/>
    <w:multiLevelType w:val="hybridMultilevel"/>
    <w:tmpl w:val="999EC5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B3379"/>
    <w:multiLevelType w:val="multilevel"/>
    <w:tmpl w:val="A3601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5E8428FA"/>
    <w:multiLevelType w:val="hybridMultilevel"/>
    <w:tmpl w:val="588A16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37615"/>
    <w:multiLevelType w:val="hybridMultilevel"/>
    <w:tmpl w:val="8B2225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32701"/>
    <w:multiLevelType w:val="hybridMultilevel"/>
    <w:tmpl w:val="0A7203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450B8"/>
    <w:multiLevelType w:val="hybridMultilevel"/>
    <w:tmpl w:val="D3F261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43865">
    <w:abstractNumId w:val="0"/>
  </w:num>
  <w:num w:numId="2" w16cid:durableId="1271010661">
    <w:abstractNumId w:val="4"/>
  </w:num>
  <w:num w:numId="3" w16cid:durableId="2145660787">
    <w:abstractNumId w:val="5"/>
  </w:num>
  <w:num w:numId="4" w16cid:durableId="1513495268">
    <w:abstractNumId w:val="3"/>
  </w:num>
  <w:num w:numId="5" w16cid:durableId="218709629">
    <w:abstractNumId w:val="6"/>
  </w:num>
  <w:num w:numId="6" w16cid:durableId="1140347786">
    <w:abstractNumId w:val="1"/>
  </w:num>
  <w:num w:numId="7" w16cid:durableId="102513381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D9"/>
    <w:rsid w:val="0000398A"/>
    <w:rsid w:val="00016CDD"/>
    <w:rsid w:val="00021483"/>
    <w:rsid w:val="0007721C"/>
    <w:rsid w:val="000B1E17"/>
    <w:rsid w:val="000B797D"/>
    <w:rsid w:val="000E4D59"/>
    <w:rsid w:val="000F453A"/>
    <w:rsid w:val="001E1A31"/>
    <w:rsid w:val="00223316"/>
    <w:rsid w:val="0031274A"/>
    <w:rsid w:val="00315B92"/>
    <w:rsid w:val="00333FCD"/>
    <w:rsid w:val="003C26B2"/>
    <w:rsid w:val="003C2831"/>
    <w:rsid w:val="003C6D64"/>
    <w:rsid w:val="003D20D9"/>
    <w:rsid w:val="003F4EA0"/>
    <w:rsid w:val="00412656"/>
    <w:rsid w:val="0046508F"/>
    <w:rsid w:val="004B13C9"/>
    <w:rsid w:val="004E2ED5"/>
    <w:rsid w:val="004F48DA"/>
    <w:rsid w:val="00553CC4"/>
    <w:rsid w:val="005A1567"/>
    <w:rsid w:val="005C247D"/>
    <w:rsid w:val="005C6A21"/>
    <w:rsid w:val="00634968"/>
    <w:rsid w:val="006B7398"/>
    <w:rsid w:val="006C360B"/>
    <w:rsid w:val="006F782F"/>
    <w:rsid w:val="007045E2"/>
    <w:rsid w:val="007530F1"/>
    <w:rsid w:val="007779CB"/>
    <w:rsid w:val="007953CD"/>
    <w:rsid w:val="007A04A5"/>
    <w:rsid w:val="007C76E5"/>
    <w:rsid w:val="007E4ABA"/>
    <w:rsid w:val="007F5A73"/>
    <w:rsid w:val="007F7BE9"/>
    <w:rsid w:val="00835F81"/>
    <w:rsid w:val="00852C11"/>
    <w:rsid w:val="008613D9"/>
    <w:rsid w:val="00872DFB"/>
    <w:rsid w:val="00892859"/>
    <w:rsid w:val="008E60A1"/>
    <w:rsid w:val="008E6972"/>
    <w:rsid w:val="008F3490"/>
    <w:rsid w:val="009B6CF6"/>
    <w:rsid w:val="009D596C"/>
    <w:rsid w:val="009F008D"/>
    <w:rsid w:val="00A24EDD"/>
    <w:rsid w:val="00A261FF"/>
    <w:rsid w:val="00A563D9"/>
    <w:rsid w:val="00A931A8"/>
    <w:rsid w:val="00A93ECC"/>
    <w:rsid w:val="00B11A29"/>
    <w:rsid w:val="00B2053F"/>
    <w:rsid w:val="00B4512F"/>
    <w:rsid w:val="00BA671C"/>
    <w:rsid w:val="00BF2D34"/>
    <w:rsid w:val="00BF3A2F"/>
    <w:rsid w:val="00BF4C33"/>
    <w:rsid w:val="00C377B8"/>
    <w:rsid w:val="00C44514"/>
    <w:rsid w:val="00C55D90"/>
    <w:rsid w:val="00C6606A"/>
    <w:rsid w:val="00C71BE6"/>
    <w:rsid w:val="00CB0EF5"/>
    <w:rsid w:val="00CC59B4"/>
    <w:rsid w:val="00CD330A"/>
    <w:rsid w:val="00D03C0B"/>
    <w:rsid w:val="00D60F3A"/>
    <w:rsid w:val="00D7420D"/>
    <w:rsid w:val="00D951DA"/>
    <w:rsid w:val="00DA4939"/>
    <w:rsid w:val="00DA5023"/>
    <w:rsid w:val="00DB74DC"/>
    <w:rsid w:val="00DC3BAE"/>
    <w:rsid w:val="00DE1274"/>
    <w:rsid w:val="00E0217D"/>
    <w:rsid w:val="00E73C3B"/>
    <w:rsid w:val="00E95EB3"/>
    <w:rsid w:val="00EB1142"/>
    <w:rsid w:val="00ED2907"/>
    <w:rsid w:val="00F04102"/>
    <w:rsid w:val="00F7650A"/>
    <w:rsid w:val="00F97FE3"/>
    <w:rsid w:val="00FB3D18"/>
    <w:rsid w:val="00FD2DF5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1B398C"/>
  <w15:chartTrackingRefBased/>
  <w15:docId w15:val="{26CC451D-AF0A-44DC-9ABD-59375014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50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2907"/>
    <w:pPr>
      <w:pBdr>
        <w:top w:val="single" w:sz="24" w:space="0" w:color="182524"/>
        <w:left w:val="single" w:sz="24" w:space="0" w:color="182524"/>
        <w:bottom w:val="single" w:sz="24" w:space="0" w:color="182524"/>
        <w:right w:val="single" w:sz="24" w:space="0" w:color="182524"/>
      </w:pBdr>
      <w:shd w:val="clear" w:color="auto" w:fill="182524"/>
      <w:spacing w:after="0"/>
      <w:outlineLvl w:val="0"/>
    </w:pPr>
    <w:rPr>
      <w:rFonts w:ascii="Calibri" w:hAnsi="Calibri" w:cs="Calibri"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907"/>
    <w:pPr>
      <w:pBdr>
        <w:top w:val="single" w:sz="24" w:space="0" w:color="182524"/>
        <w:left w:val="single" w:sz="24" w:space="0" w:color="182524"/>
        <w:bottom w:val="single" w:sz="24" w:space="0" w:color="182524"/>
        <w:right w:val="single" w:sz="24" w:space="0" w:color="182524"/>
      </w:pBdr>
      <w:shd w:val="clear" w:color="auto" w:fill="182524"/>
      <w:spacing w:after="0"/>
      <w:outlineLvl w:val="1"/>
    </w:pPr>
    <w:rPr>
      <w:rFonts w:ascii="Calibri" w:hAnsi="Calibri"/>
      <w:caps/>
      <w:color w:val="FFFFFF" w:themeColor="background1"/>
      <w:spacing w:val="15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D90"/>
    <w:pPr>
      <w:shd w:val="clear" w:color="auto" w:fill="FFFFFF" w:themeFill="background1"/>
      <w:spacing w:before="300" w:after="0"/>
      <w:outlineLvl w:val="2"/>
    </w:pPr>
    <w:rPr>
      <w:rFonts w:ascii="Calibri" w:hAnsi="Calibri"/>
      <w:caps/>
      <w:color w:val="182524"/>
      <w:spacing w:val="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0A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0A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0A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0A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07"/>
    <w:rPr>
      <w:rFonts w:ascii="Calibri" w:hAnsi="Calibri" w:cs="Calibri"/>
      <w:caps/>
      <w:color w:val="FFFFFF" w:themeColor="background1"/>
      <w:spacing w:val="15"/>
      <w:sz w:val="36"/>
      <w:szCs w:val="22"/>
      <w:shd w:val="clear" w:color="auto" w:fill="182524"/>
    </w:rPr>
  </w:style>
  <w:style w:type="character" w:customStyle="1" w:styleId="Heading2Char">
    <w:name w:val="Heading 2 Char"/>
    <w:basedOn w:val="DefaultParagraphFont"/>
    <w:link w:val="Heading2"/>
    <w:uiPriority w:val="9"/>
    <w:rsid w:val="00ED2907"/>
    <w:rPr>
      <w:rFonts w:ascii="Calibri" w:hAnsi="Calibri"/>
      <w:caps/>
      <w:color w:val="FFFFFF" w:themeColor="background1"/>
      <w:spacing w:val="15"/>
      <w:sz w:val="28"/>
      <w:shd w:val="clear" w:color="auto" w:fill="182524"/>
    </w:rPr>
  </w:style>
  <w:style w:type="character" w:customStyle="1" w:styleId="Heading3Char">
    <w:name w:val="Heading 3 Char"/>
    <w:basedOn w:val="DefaultParagraphFont"/>
    <w:link w:val="Heading3"/>
    <w:uiPriority w:val="9"/>
    <w:rsid w:val="00C55D90"/>
    <w:rPr>
      <w:rFonts w:ascii="Calibri" w:hAnsi="Calibri"/>
      <w:caps/>
      <w:color w:val="182524"/>
      <w:spacing w:val="15"/>
      <w:sz w:val="24"/>
      <w:shd w:val="clear" w:color="auto" w:fill="FFFFFF" w:themeFill="background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0A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0A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0A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0A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0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0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650A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2907"/>
    <w:pPr>
      <w:spacing w:before="0" w:after="0"/>
    </w:pPr>
    <w:rPr>
      <w:rFonts w:ascii="Calibri" w:eastAsiaTheme="majorEastAsia" w:hAnsi="Calibri" w:cstheme="majorBidi"/>
      <w:caps/>
      <w:color w:val="182524"/>
      <w:spacing w:val="10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907"/>
    <w:rPr>
      <w:rFonts w:ascii="Calibri" w:eastAsiaTheme="majorEastAsia" w:hAnsi="Calibri" w:cstheme="majorBidi"/>
      <w:caps/>
      <w:color w:val="182524"/>
      <w:spacing w:val="10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0A"/>
    <w:pPr>
      <w:spacing w:before="0" w:after="500" w:line="240" w:lineRule="auto"/>
    </w:pPr>
    <w:rPr>
      <w:caps/>
      <w:color w:val="12DAE4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650A"/>
    <w:rPr>
      <w:caps/>
      <w:color w:val="12DAE4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650A"/>
    <w:rPr>
      <w:b/>
      <w:bCs/>
    </w:rPr>
  </w:style>
  <w:style w:type="character" w:styleId="Emphasis">
    <w:name w:val="Emphasis"/>
    <w:uiPriority w:val="20"/>
    <w:qFormat/>
    <w:rsid w:val="00F7650A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F765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650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650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0A"/>
    <w:pPr>
      <w:spacing w:before="240" w:after="240" w:line="240" w:lineRule="auto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0A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F7650A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F7650A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F7650A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F7650A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F7650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B1142"/>
    <w:pPr>
      <w:pBdr>
        <w:top w:val="single" w:sz="24" w:space="0" w:color="085F63"/>
        <w:left w:val="single" w:sz="24" w:space="0" w:color="085F63"/>
        <w:bottom w:val="single" w:sz="24" w:space="0" w:color="085F63"/>
        <w:right w:val="single" w:sz="24" w:space="0" w:color="085F63"/>
      </w:pBdr>
      <w:shd w:val="clear" w:color="auto" w:fill="085F63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33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FCD"/>
  </w:style>
  <w:style w:type="paragraph" w:styleId="Footer">
    <w:name w:val="footer"/>
    <w:basedOn w:val="Normal"/>
    <w:link w:val="FooterChar"/>
    <w:uiPriority w:val="99"/>
    <w:unhideWhenUsed/>
    <w:rsid w:val="00333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FCD"/>
  </w:style>
  <w:style w:type="table" w:styleId="TableGrid">
    <w:name w:val="Table Grid"/>
    <w:basedOn w:val="TableNormal"/>
    <w:uiPriority w:val="39"/>
    <w:rsid w:val="006B7398"/>
    <w:pPr>
      <w:spacing w:after="0" w:line="240" w:lineRule="auto"/>
    </w:pPr>
    <w:tblPr/>
  </w:style>
  <w:style w:type="character" w:styleId="CommentReference">
    <w:name w:val="annotation reference"/>
    <w:basedOn w:val="DefaultParagraphFont"/>
    <w:uiPriority w:val="99"/>
    <w:semiHidden/>
    <w:unhideWhenUsed/>
    <w:rsid w:val="006B7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39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39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3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39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C59B4"/>
    <w:pPr>
      <w:spacing w:before="360" w:after="0"/>
    </w:pPr>
    <w:rPr>
      <w:rFonts w:ascii="Calibri" w:hAnsi="Calibr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C59B4"/>
    <w:pPr>
      <w:spacing w:before="240" w:after="0"/>
    </w:pPr>
    <w:rPr>
      <w:rFonts w:ascii="Calibri" w:hAnsi="Calibr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CC59B4"/>
    <w:pPr>
      <w:spacing w:after="0"/>
      <w:ind w:left="200"/>
    </w:pPr>
    <w:rPr>
      <w:rFonts w:ascii="Calibri" w:hAnsi="Calibri"/>
    </w:rPr>
  </w:style>
  <w:style w:type="paragraph" w:styleId="TOC4">
    <w:name w:val="toc 4"/>
    <w:basedOn w:val="Normal"/>
    <w:next w:val="Normal"/>
    <w:autoRedefine/>
    <w:uiPriority w:val="39"/>
    <w:unhideWhenUsed/>
    <w:rsid w:val="00CC59B4"/>
    <w:pPr>
      <w:spacing w:after="0"/>
      <w:ind w:left="400"/>
    </w:pPr>
    <w:rPr>
      <w:rFonts w:ascii="Calibri" w:hAnsi="Calibri"/>
    </w:rPr>
  </w:style>
  <w:style w:type="paragraph" w:styleId="TOC5">
    <w:name w:val="toc 5"/>
    <w:basedOn w:val="Normal"/>
    <w:next w:val="Normal"/>
    <w:autoRedefine/>
    <w:uiPriority w:val="39"/>
    <w:unhideWhenUsed/>
    <w:rsid w:val="00FD2DF5"/>
    <w:pPr>
      <w:spacing w:after="0"/>
      <w:ind w:left="600"/>
    </w:pPr>
  </w:style>
  <w:style w:type="paragraph" w:styleId="TOC6">
    <w:name w:val="toc 6"/>
    <w:basedOn w:val="Normal"/>
    <w:next w:val="Normal"/>
    <w:autoRedefine/>
    <w:uiPriority w:val="39"/>
    <w:unhideWhenUsed/>
    <w:rsid w:val="00FD2DF5"/>
    <w:pPr>
      <w:spacing w:after="0"/>
      <w:ind w:left="800"/>
    </w:pPr>
  </w:style>
  <w:style w:type="paragraph" w:styleId="TOC7">
    <w:name w:val="toc 7"/>
    <w:basedOn w:val="Normal"/>
    <w:next w:val="Normal"/>
    <w:autoRedefine/>
    <w:uiPriority w:val="39"/>
    <w:unhideWhenUsed/>
    <w:rsid w:val="00FD2DF5"/>
    <w:pPr>
      <w:spacing w:after="0"/>
      <w:ind w:left="1000"/>
    </w:pPr>
  </w:style>
  <w:style w:type="paragraph" w:styleId="TOC8">
    <w:name w:val="toc 8"/>
    <w:basedOn w:val="Normal"/>
    <w:next w:val="Normal"/>
    <w:autoRedefine/>
    <w:uiPriority w:val="39"/>
    <w:unhideWhenUsed/>
    <w:rsid w:val="00FD2DF5"/>
    <w:pPr>
      <w:spacing w:after="0"/>
      <w:ind w:left="1200"/>
    </w:pPr>
  </w:style>
  <w:style w:type="paragraph" w:styleId="TOC9">
    <w:name w:val="toc 9"/>
    <w:basedOn w:val="Normal"/>
    <w:next w:val="Normal"/>
    <w:autoRedefine/>
    <w:uiPriority w:val="39"/>
    <w:unhideWhenUsed/>
    <w:rsid w:val="00FD2DF5"/>
    <w:pPr>
      <w:spacing w:after="0"/>
      <w:ind w:left="1400"/>
    </w:pPr>
  </w:style>
  <w:style w:type="paragraph" w:styleId="ListParagraph">
    <w:name w:val="List Paragraph"/>
    <w:basedOn w:val="Normal"/>
    <w:uiPriority w:val="34"/>
    <w:qFormat/>
    <w:rsid w:val="00F765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9B4"/>
    <w:rPr>
      <w:rFonts w:ascii="Calibri" w:hAnsi="Calibri"/>
      <w:color w:val="085F63"/>
      <w:sz w:val="20"/>
      <w:u w:val="single"/>
    </w:rPr>
  </w:style>
  <w:style w:type="paragraph" w:customStyle="1" w:styleId="Style1">
    <w:name w:val="Style1"/>
    <w:basedOn w:val="Normal"/>
    <w:link w:val="Style1Char"/>
    <w:autoRedefine/>
    <w:qFormat/>
    <w:rsid w:val="00315B92"/>
    <w:pPr>
      <w:spacing w:line="600" w:lineRule="auto"/>
      <w:jc w:val="center"/>
    </w:pPr>
    <w:rPr>
      <w:rFonts w:ascii="Anuphan" w:hAnsi="Anuphan"/>
      <w:color w:val="49BEB7"/>
      <w:sz w:val="52"/>
      <w:szCs w:val="52"/>
      <w14:textFill>
        <w14:solidFill>
          <w14:srgbClr w14:val="49BEB7">
            <w14:lumMod w14:val="50000"/>
          </w14:srgbClr>
        </w14:solidFill>
      </w14:textFill>
    </w:rPr>
  </w:style>
  <w:style w:type="character" w:customStyle="1" w:styleId="Style1Char">
    <w:name w:val="Style1 Char"/>
    <w:basedOn w:val="DefaultParagraphFont"/>
    <w:link w:val="Style1"/>
    <w:rsid w:val="00315B92"/>
    <w:rPr>
      <w:rFonts w:ascii="Anuphan" w:hAnsi="Anuphan"/>
      <w:color w:val="49BEB7"/>
      <w:sz w:val="52"/>
      <w:szCs w:val="52"/>
      <w14:textFill>
        <w14:solidFill>
          <w14:srgbClr w14:val="49BEB7">
            <w14:lumMod w14:val="50000"/>
          </w14:srgbClr>
        </w14:solidFill>
      </w14:textFill>
    </w:rPr>
  </w:style>
  <w:style w:type="paragraph" w:styleId="Revision">
    <w:name w:val="Revision"/>
    <w:hidden/>
    <w:uiPriority w:val="99"/>
    <w:semiHidden/>
    <w:rsid w:val="00DA4939"/>
    <w:pPr>
      <w:spacing w:before="0" w:after="0" w:line="240" w:lineRule="auto"/>
    </w:pPr>
  </w:style>
  <w:style w:type="paragraph" w:customStyle="1" w:styleId="CrystalForgeHeading">
    <w:name w:val="CrystalForgeHeading"/>
    <w:basedOn w:val="Heading1"/>
    <w:rsid w:val="00ED2907"/>
  </w:style>
  <w:style w:type="paragraph" w:customStyle="1" w:styleId="Heading1-CFT">
    <w:name w:val="Heading1-CFT"/>
    <w:basedOn w:val="Heading1"/>
    <w:link w:val="Heading1-CFTChar"/>
    <w:qFormat/>
    <w:rsid w:val="00852C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</w:pPr>
    <w:rPr>
      <w:color w:val="182524"/>
    </w:rPr>
  </w:style>
  <w:style w:type="character" w:customStyle="1" w:styleId="Heading1-CFTChar">
    <w:name w:val="Heading1-CFT Char"/>
    <w:basedOn w:val="Heading1Char"/>
    <w:link w:val="Heading1-CFT"/>
    <w:rsid w:val="00852C11"/>
    <w:rPr>
      <w:rFonts w:ascii="Calibri" w:hAnsi="Calibri" w:cs="Calibri"/>
      <w:caps/>
      <w:color w:val="182524"/>
      <w:spacing w:val="15"/>
      <w:sz w:val="36"/>
      <w:szCs w:val="22"/>
      <w:shd w:val="clear" w:color="auto" w:fill="182524"/>
    </w:rPr>
  </w:style>
  <w:style w:type="paragraph" w:customStyle="1" w:styleId="Heading2-CFT">
    <w:name w:val="Heading2-CFT"/>
    <w:basedOn w:val="Heading2"/>
    <w:link w:val="Heading2-CFTChar"/>
    <w:qFormat/>
    <w:rsid w:val="00852C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</w:pPr>
    <w:rPr>
      <w:color w:val="182524"/>
    </w:rPr>
  </w:style>
  <w:style w:type="character" w:customStyle="1" w:styleId="Heading2-CFTChar">
    <w:name w:val="Heading2-CFT Char"/>
    <w:basedOn w:val="Heading2Char"/>
    <w:link w:val="Heading2-CFT"/>
    <w:rsid w:val="00852C11"/>
    <w:rPr>
      <w:rFonts w:ascii="Calibri" w:hAnsi="Calibri"/>
      <w:caps/>
      <w:color w:val="182524"/>
      <w:spacing w:val="15"/>
      <w:sz w:val="28"/>
      <w:shd w:val="clear" w:color="auto" w:fill="182524"/>
    </w:rPr>
  </w:style>
  <w:style w:type="paragraph" w:customStyle="1" w:styleId="Heading3-CFT">
    <w:name w:val="Heading3-CFT"/>
    <w:basedOn w:val="Heading3"/>
    <w:link w:val="Heading3-CFTChar"/>
    <w:qFormat/>
    <w:rsid w:val="00852C11"/>
    <w:pPr>
      <w:shd w:val="clear" w:color="auto" w:fill="auto"/>
    </w:pPr>
  </w:style>
  <w:style w:type="character" w:customStyle="1" w:styleId="Heading3-CFTChar">
    <w:name w:val="Heading3-CFT Char"/>
    <w:basedOn w:val="Heading3Char"/>
    <w:link w:val="Heading3-CFT"/>
    <w:rsid w:val="00852C11"/>
    <w:rPr>
      <w:rFonts w:ascii="Calibri" w:hAnsi="Calibri"/>
      <w:caps/>
      <w:color w:val="182524"/>
      <w:spacing w:val="15"/>
      <w:sz w:val="24"/>
      <w:shd w:val="clear" w:color="auto" w:fill="FFFFFF" w:themeFill="background1"/>
    </w:rPr>
  </w:style>
  <w:style w:type="character" w:styleId="PlaceholderText">
    <w:name w:val="Placeholder Text"/>
    <w:basedOn w:val="DefaultParagraphFont"/>
    <w:uiPriority w:val="99"/>
    <w:semiHidden/>
    <w:rsid w:val="00DB74DC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3F4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9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Crystal%20Forge%20Technologies%20internal%20(3).dotx" TargetMode="External"/></Relationships>
</file>

<file path=word/theme/theme1.xml><?xml version="1.0" encoding="utf-8"?>
<a:theme xmlns:a="http://schemas.openxmlformats.org/drawingml/2006/main" name="Frame">
  <a:themeElements>
    <a:clrScheme name="Custom 3">
      <a:dk1>
        <a:srgbClr val="085F63"/>
      </a:dk1>
      <a:lt1>
        <a:sysClr val="window" lastClr="FFFFFF"/>
      </a:lt1>
      <a:dk2>
        <a:srgbClr val="085F63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rame">
      <a:maj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306806-f34c-4341-9a1d-9a423df14a88" xsi:nil="true"/>
    <lcf76f155ced4ddcb4097134ff3c332f xmlns="1a61bbba-5dd0-46c6-911a-682bc24c973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AA99839BF3043A68476B353B0A83B" ma:contentTypeVersion="15" ma:contentTypeDescription="Create a new document." ma:contentTypeScope="" ma:versionID="f72eff2125e482273ee5b3107769cd8e">
  <xsd:schema xmlns:xsd="http://www.w3.org/2001/XMLSchema" xmlns:xs="http://www.w3.org/2001/XMLSchema" xmlns:p="http://schemas.microsoft.com/office/2006/metadata/properties" xmlns:ns2="1a61bbba-5dd0-46c6-911a-682bc24c9730" xmlns:ns3="db306806-f34c-4341-9a1d-9a423df14a88" targetNamespace="http://schemas.microsoft.com/office/2006/metadata/properties" ma:root="true" ma:fieldsID="f384af6664b6479255aed866877bdefb" ns2:_="" ns3:_="">
    <xsd:import namespace="1a61bbba-5dd0-46c6-911a-682bc24c9730"/>
    <xsd:import namespace="db306806-f34c-4341-9a1d-9a423df14a8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bbba-5dd0-46c6-911a-682bc24c973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b8fe0a3-c36f-44e8-bab5-c8628374f1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06806-f34c-4341-9a1d-9a423df14a8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dd3d298-f3ca-4baf-bc01-cac9f9108dcb}" ma:internalName="TaxCatchAll" ma:showField="CatchAllData" ma:web="db306806-f34c-4341-9a1d-9a423df14a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479720-5945-4E5E-AB9F-47D6985E43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0E3BD4-F407-4A9F-92D9-B5553587C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5D4CB-6C4C-4B77-8A8A-F1A24830E10F}">
  <ds:schemaRefs>
    <ds:schemaRef ds:uri="http://schemas.microsoft.com/office/2006/metadata/properties"/>
    <ds:schemaRef ds:uri="http://schemas.microsoft.com/office/infopath/2007/PartnerControls"/>
    <ds:schemaRef ds:uri="db306806-f34c-4341-9a1d-9a423df14a88"/>
    <ds:schemaRef ds:uri="1a61bbba-5dd0-46c6-911a-682bc24c9730"/>
  </ds:schemaRefs>
</ds:datastoreItem>
</file>

<file path=customXml/itemProps4.xml><?xml version="1.0" encoding="utf-8"?>
<ds:datastoreItem xmlns:ds="http://schemas.openxmlformats.org/officeDocument/2006/customXml" ds:itemID="{4E4AADB5-5F1A-44B2-8380-A24925A9C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1bbba-5dd0-46c6-911a-682bc24c9730"/>
    <ds:schemaRef ds:uri="db306806-f34c-4341-9a1d-9a423df14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Crystal Forge Technologies internal (3)</Template>
  <TotalTime>215</TotalTime>
  <Pages>1</Pages>
  <Words>406</Words>
  <Characters>2163</Characters>
  <Application>Microsoft Office Word</Application>
  <DocSecurity>0</DocSecurity>
  <Lines>103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Mr. DK de Wet</cp:lastModifiedBy>
  <cp:revision>3</cp:revision>
  <dcterms:created xsi:type="dcterms:W3CDTF">2025-11-20T11:13:00Z</dcterms:created>
  <dcterms:modified xsi:type="dcterms:W3CDTF">2025-11-20T17:06:00Z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0x010100F10AA99839BF3043A68476B353B0A83B</vt:lpwstr>
  </property>
  <property fmtid="{D5CDD505-2E9C-101B-9397-08002B2CF9AE}" pid="3" name="MediaServiceImageTags">
    <vt:lpwstr/>
  </property>
</Properties>
</file>